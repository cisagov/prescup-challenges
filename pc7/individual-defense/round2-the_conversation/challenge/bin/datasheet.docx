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7733" w14:textId="1EECFDB6" w:rsidR="003E7EDC" w:rsidRDefault="007E4BA3">
      <w:r>
        <w:t xml:space="preserve">You are trouble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3E7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48"/>
    <w:rsid w:val="00180A35"/>
    <w:rsid w:val="001C0B75"/>
    <w:rsid w:val="003E7EDC"/>
    <w:rsid w:val="007E4BA3"/>
    <w:rsid w:val="009D1DC2"/>
    <w:rsid w:val="00CC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9D3B"/>
  <w15:chartTrackingRefBased/>
  <w15:docId w15:val="{A568605B-BA06-434C-B798-D90F75B41701}"/>
  <w:attachedTemplate r:id="rI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://imforce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/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2025-05-23T13:00:00Z</dcterms:created>
  <dcterms:modified xsi:type="dcterms:W3CDTF">2025-05-23T13:00:00Z</dcterms:modified>
</cp:coreProperties>
</file>